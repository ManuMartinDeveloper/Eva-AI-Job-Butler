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3D15" w14:textId="77777777" w:rsidR="00535F87" w:rsidRPr="00766E6C" w:rsidRDefault="0036697C" w:rsidP="00262B06">
      <w:pPr>
        <w:rPr>
          <w:color w:val="FFFFFF" w:themeColor="background1"/>
        </w:rPr>
      </w:pPr>
      <w:r w:rsidRPr="00766E6C">
        <w:rPr>
          <w:noProof/>
          <w:color w:val="FFFFFF" w:themeColor="background1"/>
          <w:lang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79DD3CE6" wp14:editId="37764AE0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753BF" id="Rectangle 3" o:spid="_x0000_s1026" alt="&quot;&quot;" style="position:absolute;margin-left:0;margin-top:-26.25pt;width:612pt;height:11in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4"/>
        <w:gridCol w:w="1771"/>
        <w:gridCol w:w="1720"/>
        <w:gridCol w:w="964"/>
        <w:gridCol w:w="900"/>
        <w:gridCol w:w="447"/>
        <w:gridCol w:w="1538"/>
        <w:gridCol w:w="17"/>
        <w:gridCol w:w="2887"/>
        <w:gridCol w:w="444"/>
      </w:tblGrid>
      <w:tr w:rsidR="00766E6C" w:rsidRPr="00766E6C" w14:paraId="40AA9B16" w14:textId="77777777" w:rsidTr="000F44F8">
        <w:tc>
          <w:tcPr>
            <w:tcW w:w="540" w:type="dxa"/>
          </w:tcPr>
          <w:p w14:paraId="2F104205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9720" w:type="dxa"/>
            <w:gridSpan w:val="8"/>
          </w:tcPr>
          <w:p w14:paraId="1DC1892B" w14:textId="727650E3" w:rsidR="00166F4D" w:rsidRPr="00766E6C" w:rsidRDefault="00766E6C" w:rsidP="000F44F8">
            <w:pPr>
              <w:pStyle w:val="Title"/>
              <w:rPr>
                <w:color w:val="FFFFFF" w:themeColor="background1"/>
              </w:rPr>
            </w:pPr>
            <w:r w:rsidRPr="00766E6C">
              <w:rPr>
                <w:color w:val="FFFFFF" w:themeColor="background1"/>
              </w:rPr>
              <w:t>Manu Martin</w:t>
            </w:r>
          </w:p>
        </w:tc>
        <w:tc>
          <w:tcPr>
            <w:tcW w:w="450" w:type="dxa"/>
          </w:tcPr>
          <w:p w14:paraId="24B7F7D0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6A81064C" w14:textId="77777777" w:rsidTr="000F44F8">
        <w:tc>
          <w:tcPr>
            <w:tcW w:w="540" w:type="dxa"/>
          </w:tcPr>
          <w:p w14:paraId="6C0C817E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894" w:type="dxa"/>
            <w:gridSpan w:val="2"/>
            <w:tcBorders>
              <w:bottom w:val="single" w:sz="4" w:space="0" w:color="auto"/>
            </w:tcBorders>
          </w:tcPr>
          <w:p w14:paraId="36D0AB32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976" w:type="dxa"/>
            <w:tcBorders>
              <w:bottom w:val="single" w:sz="4" w:space="0" w:color="auto"/>
            </w:tcBorders>
          </w:tcPr>
          <w:p w14:paraId="7E4470B5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908" w:type="dxa"/>
            <w:gridSpan w:val="3"/>
            <w:tcBorders>
              <w:bottom w:val="single" w:sz="4" w:space="0" w:color="auto"/>
            </w:tcBorders>
          </w:tcPr>
          <w:p w14:paraId="22A4BDE7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942" w:type="dxa"/>
            <w:gridSpan w:val="2"/>
            <w:tcBorders>
              <w:bottom w:val="single" w:sz="4" w:space="0" w:color="auto"/>
            </w:tcBorders>
          </w:tcPr>
          <w:p w14:paraId="2515FAFF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450" w:type="dxa"/>
          </w:tcPr>
          <w:p w14:paraId="574AC554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118C6D4B" w14:textId="77777777" w:rsidTr="000F44F8">
        <w:trPr>
          <w:trHeight w:val="665"/>
        </w:trPr>
        <w:tc>
          <w:tcPr>
            <w:tcW w:w="540" w:type="dxa"/>
          </w:tcPr>
          <w:p w14:paraId="72DB8931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97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B191B" w14:textId="77777777" w:rsidR="00166F4D" w:rsidRPr="00766E6C" w:rsidRDefault="00000000" w:rsidP="000F44F8">
            <w:pPr>
              <w:pStyle w:val="Subtitle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764573752"/>
                <w:placeholder>
                  <w:docPart w:val="5DA7725F99254595A46E4FEBECBAB480"/>
                </w:placeholder>
                <w:temporary/>
                <w:showingPlcHdr/>
                <w15:appearance w15:val="hidden"/>
              </w:sdtPr>
              <w:sdtContent>
                <w:r w:rsidR="00166F4D" w:rsidRPr="00766E6C">
                  <w:rPr>
                    <w:rStyle w:val="SubtitleChar"/>
                    <w:color w:val="FFFFFF" w:themeColor="background1"/>
                  </w:rPr>
                  <w:t>SOCIAL MEDIA MARKETING SPECIALIST</w:t>
                </w:r>
              </w:sdtContent>
            </w:sdt>
          </w:p>
        </w:tc>
        <w:tc>
          <w:tcPr>
            <w:tcW w:w="450" w:type="dxa"/>
          </w:tcPr>
          <w:p w14:paraId="6F6F07D5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6A0AE051" w14:textId="77777777" w:rsidTr="000F44F8">
        <w:trPr>
          <w:trHeight w:val="350"/>
        </w:trPr>
        <w:tc>
          <w:tcPr>
            <w:tcW w:w="540" w:type="dxa"/>
          </w:tcPr>
          <w:p w14:paraId="534993E9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894" w:type="dxa"/>
            <w:gridSpan w:val="2"/>
            <w:tcBorders>
              <w:top w:val="single" w:sz="4" w:space="0" w:color="auto"/>
            </w:tcBorders>
          </w:tcPr>
          <w:p w14:paraId="48BC3E4A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976" w:type="dxa"/>
            <w:tcBorders>
              <w:top w:val="single" w:sz="4" w:space="0" w:color="auto"/>
            </w:tcBorders>
          </w:tcPr>
          <w:p w14:paraId="78AE8541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908" w:type="dxa"/>
            <w:gridSpan w:val="3"/>
            <w:tcBorders>
              <w:top w:val="single" w:sz="4" w:space="0" w:color="auto"/>
            </w:tcBorders>
          </w:tcPr>
          <w:p w14:paraId="5A3B0FCA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942" w:type="dxa"/>
            <w:gridSpan w:val="2"/>
            <w:tcBorders>
              <w:top w:val="single" w:sz="4" w:space="0" w:color="auto"/>
            </w:tcBorders>
          </w:tcPr>
          <w:p w14:paraId="26D997EB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450" w:type="dxa"/>
          </w:tcPr>
          <w:p w14:paraId="04A5DC8E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23AD9C13" w14:textId="77777777" w:rsidTr="00166F4D">
        <w:trPr>
          <w:trHeight w:val="405"/>
        </w:trPr>
        <w:tc>
          <w:tcPr>
            <w:tcW w:w="540" w:type="dxa"/>
          </w:tcPr>
          <w:p w14:paraId="3E4C6E20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5298E48" w14:textId="77777777" w:rsidR="00166F4D" w:rsidRPr="00766E6C" w:rsidRDefault="00000000" w:rsidP="000F44F8">
            <w:pPr>
              <w:pStyle w:val="Heading1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63298779"/>
                <w:placeholder>
                  <w:docPart w:val="8F1F4F343B924292BFD97C6C38F2016F"/>
                </w:placeholder>
                <w:temporary/>
                <w:showingPlcHdr/>
                <w15:appearance w15:val="hidden"/>
              </w:sdtPr>
              <w:sdtContent>
                <w:r w:rsidR="00166F4D" w:rsidRPr="00766E6C">
                  <w:rPr>
                    <w:color w:val="FFFFFF" w:themeColor="background1"/>
                  </w:rPr>
                  <w:t>CONTACT</w:t>
                </w:r>
              </w:sdtContent>
            </w:sdt>
          </w:p>
        </w:tc>
        <w:tc>
          <w:tcPr>
            <w:tcW w:w="1724" w:type="dxa"/>
          </w:tcPr>
          <w:p w14:paraId="76440CA9" w14:textId="77777777" w:rsidR="00166F4D" w:rsidRPr="00766E6C" w:rsidRDefault="00166F4D" w:rsidP="000F44F8">
            <w:pPr>
              <w:pStyle w:val="Heading1"/>
              <w:rPr>
                <w:color w:val="FFFFFF" w:themeColor="background1"/>
              </w:rPr>
            </w:pPr>
          </w:p>
        </w:tc>
        <w:tc>
          <w:tcPr>
            <w:tcW w:w="976" w:type="dxa"/>
          </w:tcPr>
          <w:p w14:paraId="2BA6AB8D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4101950" w14:textId="77777777" w:rsidR="00166F4D" w:rsidRPr="00766E6C" w:rsidRDefault="00000000" w:rsidP="00166F4D">
            <w:pPr>
              <w:pStyle w:val="Heading1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447008296"/>
                <w:placeholder>
                  <w:docPart w:val="6E9E97A8415C4324BE18256BA4D7D2E2"/>
                </w:placeholder>
                <w:temporary/>
                <w:showingPlcHdr/>
                <w15:appearance w15:val="hidden"/>
              </w:sdtPr>
              <w:sdtContent>
                <w:r w:rsidR="00166F4D" w:rsidRPr="00766E6C">
                  <w:rPr>
                    <w:color w:val="FFFFFF" w:themeColor="background1"/>
                  </w:rPr>
                  <w:t>PROFILE</w:t>
                </w:r>
              </w:sdtContent>
            </w:sdt>
          </w:p>
        </w:tc>
        <w:tc>
          <w:tcPr>
            <w:tcW w:w="2025" w:type="dxa"/>
            <w:gridSpan w:val="3"/>
          </w:tcPr>
          <w:p w14:paraId="68A7EAC7" w14:textId="77777777" w:rsidR="00166F4D" w:rsidRPr="00766E6C" w:rsidRDefault="00166F4D" w:rsidP="00166F4D">
            <w:pPr>
              <w:pStyle w:val="Heading1"/>
              <w:rPr>
                <w:color w:val="FFFFFF" w:themeColor="background1"/>
              </w:rPr>
            </w:pPr>
          </w:p>
        </w:tc>
        <w:tc>
          <w:tcPr>
            <w:tcW w:w="2925" w:type="dxa"/>
          </w:tcPr>
          <w:p w14:paraId="0CE6B088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450" w:type="dxa"/>
          </w:tcPr>
          <w:p w14:paraId="090F1BE3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3728FCDA" w14:textId="77777777" w:rsidTr="00166F4D">
        <w:trPr>
          <w:trHeight w:val="3140"/>
        </w:trPr>
        <w:tc>
          <w:tcPr>
            <w:tcW w:w="540" w:type="dxa"/>
          </w:tcPr>
          <w:p w14:paraId="564938C0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894" w:type="dxa"/>
            <w:gridSpan w:val="2"/>
          </w:tcPr>
          <w:p w14:paraId="52131243" w14:textId="3B278F8C" w:rsidR="00166F4D" w:rsidRPr="00766E6C" w:rsidRDefault="00CB7DC1" w:rsidP="000F44F8">
            <w:pPr>
              <w:pStyle w:val="Heading2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Phone:  +91 87469 60082</w:t>
            </w:r>
          </w:p>
          <w:p w14:paraId="1D894234" w14:textId="3A2F5789" w:rsidR="00166F4D" w:rsidRDefault="00CB7DC1" w:rsidP="000F44F8">
            <w:pPr>
              <w:pStyle w:val="Heading2"/>
              <w:rPr>
                <w:color w:val="FFFFFF" w:themeColor="background1"/>
              </w:rPr>
            </w:pPr>
            <w:hyperlink r:id="rId11" w:history="1">
              <w:r w:rsidRPr="001E0718">
                <w:rPr>
                  <w:rStyle w:val="Hyperlink"/>
                </w:rPr>
                <w:t>Manu.reshma.martin@gmail.com</w:t>
              </w:r>
            </w:hyperlink>
          </w:p>
          <w:p w14:paraId="788909ED" w14:textId="2213C5E4" w:rsidR="00CB7DC1" w:rsidRPr="00CB7DC1" w:rsidRDefault="00CB7DC1" w:rsidP="00CB7DC1">
            <w:pPr>
              <w:rPr>
                <w:color w:val="FFFFFF" w:themeColor="background1"/>
              </w:rPr>
            </w:pPr>
            <w:hyperlink r:id="rId12" w:history="1">
              <w:proofErr w:type="spellStart"/>
              <w:r w:rsidRPr="00CB7DC1">
                <w:rPr>
                  <w:rStyle w:val="Hyperlink"/>
                </w:rPr>
                <w:t>manumartin.streamlit.app</w:t>
              </w:r>
              <w:proofErr w:type="spellEnd"/>
              <w:r w:rsidRPr="00CB7DC1">
                <w:rPr>
                  <w:rStyle w:val="Hyperlink"/>
                </w:rPr>
                <w:t>/</w:t>
              </w:r>
            </w:hyperlink>
          </w:p>
          <w:p w14:paraId="1E7FCD51" w14:textId="77777777" w:rsidR="00CB7DC1" w:rsidRPr="00CB7DC1" w:rsidRDefault="00CB7DC1" w:rsidP="00CB7DC1"/>
          <w:p w14:paraId="4E17AE82" w14:textId="50625428" w:rsidR="00CB7DC1" w:rsidRPr="00CB7DC1" w:rsidRDefault="00CB7DC1" w:rsidP="00CB7DC1"/>
        </w:tc>
        <w:tc>
          <w:tcPr>
            <w:tcW w:w="976" w:type="dxa"/>
          </w:tcPr>
          <w:p w14:paraId="7D8E91BB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5850" w:type="dxa"/>
            <w:gridSpan w:val="5"/>
          </w:tcPr>
          <w:p w14:paraId="53D67214" w14:textId="77777777" w:rsidR="00166F4D" w:rsidRDefault="00B915DC" w:rsidP="000F44F8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{{</w:t>
            </w:r>
            <w:r w:rsidRPr="00B915DC">
              <w:rPr>
                <w:color w:val="FFFFFF" w:themeColor="background1"/>
              </w:rPr>
              <w:t>SUMMARY</w:t>
            </w:r>
            <w:r>
              <w:rPr>
                <w:color w:val="FFFFFF" w:themeColor="background1"/>
              </w:rPr>
              <w:t>}}</w:t>
            </w:r>
          </w:p>
          <w:p w14:paraId="0139979D" w14:textId="77777777" w:rsidR="00B915DC" w:rsidRDefault="00B915DC" w:rsidP="00B915DC">
            <w:pPr>
              <w:pStyle w:val="Heading1"/>
              <w:rPr>
                <w:color w:val="FFFFFF" w:themeColor="background1"/>
              </w:rPr>
            </w:pPr>
          </w:p>
          <w:p w14:paraId="7CFF6418" w14:textId="77777777" w:rsidR="00B915DC" w:rsidRDefault="00B915DC" w:rsidP="00B915DC">
            <w:pPr>
              <w:pStyle w:val="Heading1"/>
              <w:rPr>
                <w:color w:val="FFFFFF" w:themeColor="background1"/>
              </w:rPr>
            </w:pPr>
          </w:p>
          <w:p w14:paraId="16FB0FA0" w14:textId="77777777" w:rsidR="00B915DC" w:rsidRDefault="00B915DC" w:rsidP="00B915DC">
            <w:pPr>
              <w:pStyle w:val="Heading1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Key Projects</w:t>
            </w:r>
          </w:p>
          <w:p w14:paraId="6179B156" w14:textId="4D18C76A" w:rsidR="00B915DC" w:rsidRPr="00B915DC" w:rsidRDefault="00B915DC" w:rsidP="00B915DC">
            <w:r w:rsidRPr="00B915DC">
              <w:rPr>
                <w:color w:val="FFFFFF" w:themeColor="background1"/>
              </w:rPr>
              <w:t>{{</w:t>
            </w:r>
            <w:r w:rsidR="003C6E66">
              <w:rPr>
                <w:color w:val="FFFFFF" w:themeColor="background1"/>
              </w:rPr>
              <w:t>PROJECTS</w:t>
            </w:r>
            <w:r>
              <w:rPr>
                <w:color w:val="FFFFFF" w:themeColor="background1"/>
              </w:rPr>
              <w:t>}}</w:t>
            </w:r>
          </w:p>
        </w:tc>
        <w:tc>
          <w:tcPr>
            <w:tcW w:w="450" w:type="dxa"/>
          </w:tcPr>
          <w:p w14:paraId="14951A92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75F1B9AB" w14:textId="77777777" w:rsidTr="00892BB6">
        <w:trPr>
          <w:trHeight w:val="423"/>
        </w:trPr>
        <w:tc>
          <w:tcPr>
            <w:tcW w:w="540" w:type="dxa"/>
          </w:tcPr>
          <w:p w14:paraId="3A78F84F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DDAC29E" w14:textId="217611A2" w:rsidR="00166F4D" w:rsidRPr="00766E6C" w:rsidRDefault="00B915DC" w:rsidP="000F44F8">
            <w:pPr>
              <w:pStyle w:val="Heading1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Key </w:t>
            </w:r>
            <w:sdt>
              <w:sdtPr>
                <w:rPr>
                  <w:color w:val="FFFFFF" w:themeColor="background1"/>
                </w:rPr>
                <w:id w:val="259270251"/>
                <w:placeholder>
                  <w:docPart w:val="E6B42E7DB7A54EC3BEE8978826ECEF97"/>
                </w:placeholder>
                <w:temporary/>
                <w:showingPlcHdr/>
                <w15:appearance w15:val="hidden"/>
              </w:sdtPr>
              <w:sdtContent>
                <w:r w:rsidR="00166F4D" w:rsidRPr="00766E6C">
                  <w:rPr>
                    <w:color w:val="FFFFFF" w:themeColor="background1"/>
                  </w:rPr>
                  <w:t>SKILLS</w:t>
                </w:r>
              </w:sdtContent>
            </w:sdt>
            <w:r w:rsidR="00166F4D" w:rsidRPr="00766E6C">
              <w:rPr>
                <w:color w:val="FFFFFF" w:themeColor="background1"/>
              </w:rPr>
              <w:t xml:space="preserve"> </w:t>
            </w:r>
          </w:p>
        </w:tc>
        <w:tc>
          <w:tcPr>
            <w:tcW w:w="1724" w:type="dxa"/>
          </w:tcPr>
          <w:p w14:paraId="5C691205" w14:textId="77777777" w:rsidR="00166F4D" w:rsidRPr="00766E6C" w:rsidRDefault="00166F4D" w:rsidP="000F44F8">
            <w:pPr>
              <w:pStyle w:val="Heading1"/>
              <w:rPr>
                <w:color w:val="FFFFFF" w:themeColor="background1"/>
              </w:rPr>
            </w:pPr>
          </w:p>
        </w:tc>
        <w:tc>
          <w:tcPr>
            <w:tcW w:w="976" w:type="dxa"/>
          </w:tcPr>
          <w:p w14:paraId="45E535DD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05503648" w14:textId="77777777" w:rsidR="00166F4D" w:rsidRPr="00766E6C" w:rsidRDefault="00000000" w:rsidP="00166F4D">
            <w:pPr>
              <w:pStyle w:val="Heading1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1888525358"/>
                <w:placeholder>
                  <w:docPart w:val="3C56DF7C379742208E2A06158BECE0E3"/>
                </w:placeholder>
                <w:temporary/>
                <w:showingPlcHdr/>
                <w15:appearance w15:val="hidden"/>
              </w:sdtPr>
              <w:sdtContent>
                <w:r w:rsidR="00166F4D" w:rsidRPr="00766E6C">
                  <w:rPr>
                    <w:color w:val="FFFFFF" w:themeColor="background1"/>
                  </w:rPr>
                  <w:t>EXPERIENCE</w:t>
                </w:r>
              </w:sdtContent>
            </w:sdt>
            <w:r w:rsidR="00166F4D" w:rsidRPr="00766E6C">
              <w:rPr>
                <w:color w:val="FFFFFF" w:themeColor="background1"/>
              </w:rPr>
              <w:t xml:space="preserve"> </w:t>
            </w:r>
          </w:p>
        </w:tc>
        <w:tc>
          <w:tcPr>
            <w:tcW w:w="1575" w:type="dxa"/>
            <w:gridSpan w:val="2"/>
          </w:tcPr>
          <w:p w14:paraId="713F1735" w14:textId="77777777" w:rsidR="00166F4D" w:rsidRPr="00766E6C" w:rsidRDefault="00166F4D" w:rsidP="00166F4D">
            <w:pPr>
              <w:pStyle w:val="Heading1"/>
              <w:rPr>
                <w:color w:val="FFFFFF" w:themeColor="background1"/>
              </w:rPr>
            </w:pPr>
          </w:p>
        </w:tc>
        <w:tc>
          <w:tcPr>
            <w:tcW w:w="2925" w:type="dxa"/>
          </w:tcPr>
          <w:p w14:paraId="1C6A4F28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450" w:type="dxa"/>
          </w:tcPr>
          <w:p w14:paraId="356B7199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7E2D7A88" w14:textId="77777777" w:rsidTr="00E41CE0">
        <w:trPr>
          <w:trHeight w:val="2978"/>
        </w:trPr>
        <w:tc>
          <w:tcPr>
            <w:tcW w:w="540" w:type="dxa"/>
          </w:tcPr>
          <w:p w14:paraId="556CD313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894" w:type="dxa"/>
            <w:gridSpan w:val="2"/>
          </w:tcPr>
          <w:p w14:paraId="44DE0BA0" w14:textId="56BEE184" w:rsidR="00166F4D" w:rsidRPr="00766E6C" w:rsidRDefault="00B915DC" w:rsidP="00B915DC">
            <w:pPr>
              <w:pStyle w:val="Heading2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{{SKILLS}}</w:t>
            </w:r>
          </w:p>
        </w:tc>
        <w:tc>
          <w:tcPr>
            <w:tcW w:w="976" w:type="dxa"/>
          </w:tcPr>
          <w:p w14:paraId="1570D511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5850" w:type="dxa"/>
            <w:gridSpan w:val="5"/>
            <w:vMerge w:val="restart"/>
          </w:tcPr>
          <w:p w14:paraId="2D3C1AEF" w14:textId="5C962509" w:rsidR="00166F4D" w:rsidRPr="00766E6C" w:rsidRDefault="00B915DC" w:rsidP="00CB7DC1">
            <w:r w:rsidRPr="00CB7DC1">
              <w:rPr>
                <w:color w:val="FFFFFF" w:themeColor="background1"/>
              </w:rPr>
              <w:t>{{</w:t>
            </w:r>
            <w:r w:rsidRPr="00CB7DC1">
              <w:rPr>
                <w:color w:val="FFFFFF" w:themeColor="background1"/>
              </w:rPr>
              <w:t>EXPERIENCE</w:t>
            </w:r>
            <w:r w:rsidRPr="00CB7DC1">
              <w:rPr>
                <w:color w:val="FFFFFF" w:themeColor="background1"/>
              </w:rPr>
              <w:t>}}</w:t>
            </w:r>
          </w:p>
        </w:tc>
        <w:tc>
          <w:tcPr>
            <w:tcW w:w="450" w:type="dxa"/>
          </w:tcPr>
          <w:p w14:paraId="75E21ADD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4AA8DD4C" w14:textId="77777777" w:rsidTr="00166F4D">
        <w:trPr>
          <w:trHeight w:val="423"/>
        </w:trPr>
        <w:tc>
          <w:tcPr>
            <w:tcW w:w="540" w:type="dxa"/>
          </w:tcPr>
          <w:p w14:paraId="31C2A320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2F8D5E0" w14:textId="77777777" w:rsidR="00166F4D" w:rsidRPr="00766E6C" w:rsidRDefault="00000000" w:rsidP="000F44F8">
            <w:pPr>
              <w:pStyle w:val="Heading1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1072317644"/>
                <w:placeholder>
                  <w:docPart w:val="0B781A69B70344939DBB327EDD175C86"/>
                </w:placeholder>
                <w:temporary/>
                <w:showingPlcHdr/>
                <w15:appearance w15:val="hidden"/>
              </w:sdtPr>
              <w:sdtContent>
                <w:r w:rsidR="00166F4D" w:rsidRPr="00766E6C">
                  <w:rPr>
                    <w:color w:val="FFFFFF" w:themeColor="background1"/>
                  </w:rPr>
                  <w:t>EDUCATION</w:t>
                </w:r>
              </w:sdtContent>
            </w:sdt>
          </w:p>
        </w:tc>
        <w:tc>
          <w:tcPr>
            <w:tcW w:w="1724" w:type="dxa"/>
          </w:tcPr>
          <w:p w14:paraId="6F319E48" w14:textId="77777777" w:rsidR="00166F4D" w:rsidRPr="00766E6C" w:rsidRDefault="00166F4D" w:rsidP="000F44F8">
            <w:pPr>
              <w:pStyle w:val="Heading1"/>
              <w:rPr>
                <w:color w:val="FFFFFF" w:themeColor="background1"/>
              </w:rPr>
            </w:pPr>
          </w:p>
        </w:tc>
        <w:tc>
          <w:tcPr>
            <w:tcW w:w="976" w:type="dxa"/>
          </w:tcPr>
          <w:p w14:paraId="5D921AED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5850" w:type="dxa"/>
            <w:gridSpan w:val="5"/>
            <w:vMerge/>
          </w:tcPr>
          <w:p w14:paraId="491FF028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450" w:type="dxa"/>
          </w:tcPr>
          <w:p w14:paraId="694D043F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  <w:tr w:rsidR="00766E6C" w:rsidRPr="00766E6C" w14:paraId="2D4FCCC6" w14:textId="77777777" w:rsidTr="00166F4D">
        <w:trPr>
          <w:trHeight w:val="423"/>
        </w:trPr>
        <w:tc>
          <w:tcPr>
            <w:tcW w:w="540" w:type="dxa"/>
          </w:tcPr>
          <w:p w14:paraId="4B3E827A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2894" w:type="dxa"/>
            <w:gridSpan w:val="2"/>
          </w:tcPr>
          <w:p w14:paraId="3820624E" w14:textId="722DD945" w:rsidR="00166F4D" w:rsidRPr="00766E6C" w:rsidRDefault="00B915DC" w:rsidP="00166F4D">
            <w:pPr>
              <w:pStyle w:val="Heading2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Christ Deemed </w:t>
            </w:r>
            <w:proofErr w:type="gramStart"/>
            <w:r>
              <w:rPr>
                <w:color w:val="FFFFFF" w:themeColor="background1"/>
              </w:rPr>
              <w:t>To</w:t>
            </w:r>
            <w:proofErr w:type="gramEnd"/>
            <w:r>
              <w:rPr>
                <w:color w:val="FFFFFF" w:themeColor="background1"/>
              </w:rPr>
              <w:t xml:space="preserve"> Be University</w:t>
            </w:r>
          </w:p>
          <w:p w14:paraId="4D6817F6" w14:textId="5AA417F2" w:rsidR="00166F4D" w:rsidRPr="00766E6C" w:rsidRDefault="00B915DC" w:rsidP="00166F4D">
            <w:pPr>
              <w:pStyle w:val="Heading3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2023 - 2025</w:t>
            </w:r>
          </w:p>
          <w:p w14:paraId="2D6C191A" w14:textId="66A8851E" w:rsidR="00166F4D" w:rsidRPr="00766E6C" w:rsidRDefault="00B915DC" w:rsidP="00166F4D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MSc. Artificial Intelligence and Machine Learning</w:t>
            </w:r>
          </w:p>
          <w:p w14:paraId="270BC108" w14:textId="77777777" w:rsidR="00166F4D" w:rsidRPr="00766E6C" w:rsidRDefault="00166F4D" w:rsidP="00166F4D">
            <w:pPr>
              <w:pStyle w:val="Heading2"/>
              <w:rPr>
                <w:color w:val="FFFFFF" w:themeColor="background1"/>
              </w:rPr>
            </w:pPr>
          </w:p>
          <w:p w14:paraId="08F9076F" w14:textId="77777777" w:rsidR="00166F4D" w:rsidRPr="00766E6C" w:rsidRDefault="00166F4D" w:rsidP="00166F4D">
            <w:pPr>
              <w:rPr>
                <w:color w:val="FFFFFF" w:themeColor="background1"/>
              </w:rPr>
            </w:pPr>
          </w:p>
          <w:p w14:paraId="549ED14A" w14:textId="7CD5ABC9" w:rsidR="00166F4D" w:rsidRPr="00766E6C" w:rsidRDefault="00B915DC" w:rsidP="00166F4D">
            <w:pPr>
              <w:pStyle w:val="Heading2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Christ Deemed </w:t>
            </w:r>
            <w:proofErr w:type="gramStart"/>
            <w:r>
              <w:rPr>
                <w:color w:val="FFFFFF" w:themeColor="background1"/>
              </w:rPr>
              <w:t>To</w:t>
            </w:r>
            <w:proofErr w:type="gramEnd"/>
            <w:r>
              <w:rPr>
                <w:color w:val="FFFFFF" w:themeColor="background1"/>
              </w:rPr>
              <w:t xml:space="preserve"> Be University</w:t>
            </w:r>
          </w:p>
          <w:p w14:paraId="6BCFE4EA" w14:textId="682A5575" w:rsidR="00166F4D" w:rsidRPr="00766E6C" w:rsidRDefault="00B915DC" w:rsidP="00166F4D">
            <w:pPr>
              <w:pStyle w:val="Heading3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2020 - 2023</w:t>
            </w:r>
          </w:p>
          <w:p w14:paraId="218DC777" w14:textId="582640AE" w:rsidR="00166F4D" w:rsidRPr="00766E6C" w:rsidRDefault="00B915DC" w:rsidP="00E07B9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BSc. Computer Science, Mathematics and Electronics</w:t>
            </w:r>
          </w:p>
        </w:tc>
        <w:tc>
          <w:tcPr>
            <w:tcW w:w="976" w:type="dxa"/>
          </w:tcPr>
          <w:p w14:paraId="5729EDC8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5850" w:type="dxa"/>
            <w:gridSpan w:val="5"/>
            <w:vMerge/>
          </w:tcPr>
          <w:p w14:paraId="7E93EB6B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  <w:tc>
          <w:tcPr>
            <w:tcW w:w="450" w:type="dxa"/>
          </w:tcPr>
          <w:p w14:paraId="0BBB58F1" w14:textId="77777777" w:rsidR="00166F4D" w:rsidRPr="00766E6C" w:rsidRDefault="00166F4D" w:rsidP="000F44F8">
            <w:pPr>
              <w:rPr>
                <w:color w:val="FFFFFF" w:themeColor="background1"/>
              </w:rPr>
            </w:pPr>
          </w:p>
        </w:tc>
      </w:tr>
    </w:tbl>
    <w:p w14:paraId="696F9CBF" w14:textId="77777777" w:rsidR="00E41AB4" w:rsidRPr="00766E6C" w:rsidRDefault="00E41AB4" w:rsidP="00262B06">
      <w:pPr>
        <w:rPr>
          <w:color w:val="FFFFFF" w:themeColor="background1"/>
        </w:rPr>
      </w:pPr>
    </w:p>
    <w:sectPr w:rsidR="00E41AB4" w:rsidRPr="00766E6C" w:rsidSect="009C1AE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7A784" w14:textId="77777777" w:rsidR="00041E0B" w:rsidRDefault="00041E0B" w:rsidP="00BA3E51">
      <w:r>
        <w:separator/>
      </w:r>
    </w:p>
  </w:endnote>
  <w:endnote w:type="continuationSeparator" w:id="0">
    <w:p w14:paraId="45CC148F" w14:textId="77777777" w:rsidR="00041E0B" w:rsidRDefault="00041E0B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6CA8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375CC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4171C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F2C89" w14:textId="77777777" w:rsidR="00041E0B" w:rsidRDefault="00041E0B" w:rsidP="00BA3E51">
      <w:r>
        <w:separator/>
      </w:r>
    </w:p>
  </w:footnote>
  <w:footnote w:type="continuationSeparator" w:id="0">
    <w:p w14:paraId="1BD9EABC" w14:textId="77777777" w:rsidR="00041E0B" w:rsidRDefault="00041E0B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CA59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22BB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DF01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2"/>
  </w:num>
  <w:num w:numId="2" w16cid:durableId="1347056077">
    <w:abstractNumId w:val="1"/>
  </w:num>
  <w:num w:numId="3" w16cid:durableId="1427580610">
    <w:abstractNumId w:val="3"/>
  </w:num>
  <w:num w:numId="4" w16cid:durableId="1627155122">
    <w:abstractNumId w:val="0"/>
  </w:num>
  <w:num w:numId="5" w16cid:durableId="1119883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6C"/>
    <w:rsid w:val="00021DEC"/>
    <w:rsid w:val="00041E0B"/>
    <w:rsid w:val="00041F8A"/>
    <w:rsid w:val="00045F2E"/>
    <w:rsid w:val="00055BBC"/>
    <w:rsid w:val="00072B26"/>
    <w:rsid w:val="00073BF3"/>
    <w:rsid w:val="00077FEB"/>
    <w:rsid w:val="00081B51"/>
    <w:rsid w:val="000A6E00"/>
    <w:rsid w:val="000B224D"/>
    <w:rsid w:val="000C7293"/>
    <w:rsid w:val="000D3891"/>
    <w:rsid w:val="000F3FE2"/>
    <w:rsid w:val="001235F6"/>
    <w:rsid w:val="001312D5"/>
    <w:rsid w:val="00140582"/>
    <w:rsid w:val="0014190D"/>
    <w:rsid w:val="00144334"/>
    <w:rsid w:val="00157DB0"/>
    <w:rsid w:val="00166F4D"/>
    <w:rsid w:val="00173B36"/>
    <w:rsid w:val="00177BCB"/>
    <w:rsid w:val="001A5160"/>
    <w:rsid w:val="001C6CEA"/>
    <w:rsid w:val="001E5794"/>
    <w:rsid w:val="001F6D5E"/>
    <w:rsid w:val="00205B02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C6E66"/>
    <w:rsid w:val="003C7242"/>
    <w:rsid w:val="003E02DA"/>
    <w:rsid w:val="003E1692"/>
    <w:rsid w:val="003E7783"/>
    <w:rsid w:val="003F1663"/>
    <w:rsid w:val="003F4931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D4E80"/>
    <w:rsid w:val="004E5226"/>
    <w:rsid w:val="004E6AB2"/>
    <w:rsid w:val="004E70E8"/>
    <w:rsid w:val="00520C5D"/>
    <w:rsid w:val="005219EA"/>
    <w:rsid w:val="00535F87"/>
    <w:rsid w:val="005566E7"/>
    <w:rsid w:val="00560C7D"/>
    <w:rsid w:val="00564622"/>
    <w:rsid w:val="00577416"/>
    <w:rsid w:val="00594E94"/>
    <w:rsid w:val="005A09D5"/>
    <w:rsid w:val="005A3E0B"/>
    <w:rsid w:val="005B3227"/>
    <w:rsid w:val="005D57E5"/>
    <w:rsid w:val="005E26D3"/>
    <w:rsid w:val="005E6EA4"/>
    <w:rsid w:val="005E77B1"/>
    <w:rsid w:val="006175E6"/>
    <w:rsid w:val="00645019"/>
    <w:rsid w:val="0067056E"/>
    <w:rsid w:val="0068094B"/>
    <w:rsid w:val="00686284"/>
    <w:rsid w:val="006959E4"/>
    <w:rsid w:val="00716542"/>
    <w:rsid w:val="007337AD"/>
    <w:rsid w:val="0073402D"/>
    <w:rsid w:val="00755988"/>
    <w:rsid w:val="00766E6C"/>
    <w:rsid w:val="00780ADA"/>
    <w:rsid w:val="00792D43"/>
    <w:rsid w:val="007B30FE"/>
    <w:rsid w:val="007B7A61"/>
    <w:rsid w:val="007E1FA8"/>
    <w:rsid w:val="007E6083"/>
    <w:rsid w:val="007F18EF"/>
    <w:rsid w:val="007F2531"/>
    <w:rsid w:val="00812951"/>
    <w:rsid w:val="00820B7B"/>
    <w:rsid w:val="00832245"/>
    <w:rsid w:val="0083727B"/>
    <w:rsid w:val="00855181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914419"/>
    <w:rsid w:val="00923D8B"/>
    <w:rsid w:val="00962E61"/>
    <w:rsid w:val="0098447D"/>
    <w:rsid w:val="00984A59"/>
    <w:rsid w:val="00986331"/>
    <w:rsid w:val="009A6667"/>
    <w:rsid w:val="009A707B"/>
    <w:rsid w:val="009B2B04"/>
    <w:rsid w:val="009C1AE9"/>
    <w:rsid w:val="009C7105"/>
    <w:rsid w:val="00A122BB"/>
    <w:rsid w:val="00A37F9E"/>
    <w:rsid w:val="00A66A59"/>
    <w:rsid w:val="00A83E7B"/>
    <w:rsid w:val="00A8656F"/>
    <w:rsid w:val="00AB7FE5"/>
    <w:rsid w:val="00AC1E5A"/>
    <w:rsid w:val="00AF3B03"/>
    <w:rsid w:val="00B14E21"/>
    <w:rsid w:val="00B431B6"/>
    <w:rsid w:val="00B54AD3"/>
    <w:rsid w:val="00B62B99"/>
    <w:rsid w:val="00B643D0"/>
    <w:rsid w:val="00B71E93"/>
    <w:rsid w:val="00B82CA9"/>
    <w:rsid w:val="00B87E22"/>
    <w:rsid w:val="00B915DC"/>
    <w:rsid w:val="00B9350F"/>
    <w:rsid w:val="00BA3E51"/>
    <w:rsid w:val="00BA55AA"/>
    <w:rsid w:val="00BB1021"/>
    <w:rsid w:val="00BB3142"/>
    <w:rsid w:val="00BB7A6A"/>
    <w:rsid w:val="00BD6049"/>
    <w:rsid w:val="00C155FC"/>
    <w:rsid w:val="00C4572B"/>
    <w:rsid w:val="00C532FC"/>
    <w:rsid w:val="00C74B06"/>
    <w:rsid w:val="00C75D84"/>
    <w:rsid w:val="00C857CB"/>
    <w:rsid w:val="00CA5CD9"/>
    <w:rsid w:val="00CB7DC1"/>
    <w:rsid w:val="00CC25BF"/>
    <w:rsid w:val="00CC5ED4"/>
    <w:rsid w:val="00D04093"/>
    <w:rsid w:val="00D0794D"/>
    <w:rsid w:val="00D140DF"/>
    <w:rsid w:val="00D170A9"/>
    <w:rsid w:val="00D4222D"/>
    <w:rsid w:val="00D666BB"/>
    <w:rsid w:val="00D720DF"/>
    <w:rsid w:val="00D92ED4"/>
    <w:rsid w:val="00D94ABF"/>
    <w:rsid w:val="00E07B9E"/>
    <w:rsid w:val="00E20245"/>
    <w:rsid w:val="00E216D4"/>
    <w:rsid w:val="00E32A75"/>
    <w:rsid w:val="00E41AB4"/>
    <w:rsid w:val="00E41CE0"/>
    <w:rsid w:val="00E4379F"/>
    <w:rsid w:val="00E65596"/>
    <w:rsid w:val="00E67A2D"/>
    <w:rsid w:val="00E72A6A"/>
    <w:rsid w:val="00E93829"/>
    <w:rsid w:val="00EA0042"/>
    <w:rsid w:val="00EB1D1B"/>
    <w:rsid w:val="00F36875"/>
    <w:rsid w:val="00F41A04"/>
    <w:rsid w:val="00F51E3E"/>
    <w:rsid w:val="00F53B71"/>
    <w:rsid w:val="00F5786D"/>
    <w:rsid w:val="00F716E1"/>
    <w:rsid w:val="00F908C3"/>
    <w:rsid w:val="00F91753"/>
    <w:rsid w:val="00FB1F01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D0574"/>
  <w15:chartTrackingRefBased/>
  <w15:docId w15:val="{C89EAFA4-5E6C-4F97-8461-4B86F717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B7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manumartin.streamlit.app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nu.reshma.martin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ur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A7725F99254595A46E4FEBECBAB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7821E-4A11-4019-8248-CB009755C767}"/>
      </w:docPartPr>
      <w:docPartBody>
        <w:p w:rsidR="00000000" w:rsidRDefault="00000000">
          <w:pPr>
            <w:pStyle w:val="5DA7725F99254595A46E4FEBECBAB480"/>
          </w:pPr>
          <w:r w:rsidRPr="00C41796">
            <w:rPr>
              <w:rStyle w:val="SubtitleChar"/>
            </w:rPr>
            <w:t>SOCIAL MEDIA MARKETING SPECIALIST</w:t>
          </w:r>
        </w:p>
      </w:docPartBody>
    </w:docPart>
    <w:docPart>
      <w:docPartPr>
        <w:name w:val="8F1F4F343B924292BFD97C6C38F20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16496-BC24-4C93-9C79-872A31D2CED3}"/>
      </w:docPartPr>
      <w:docPartBody>
        <w:p w:rsidR="00000000" w:rsidRDefault="00000000">
          <w:pPr>
            <w:pStyle w:val="8F1F4F343B924292BFD97C6C38F2016F"/>
          </w:pPr>
          <w:r w:rsidRPr="00173B36">
            <w:t>CONTACT</w:t>
          </w:r>
        </w:p>
      </w:docPartBody>
    </w:docPart>
    <w:docPart>
      <w:docPartPr>
        <w:name w:val="6E9E97A8415C4324BE18256BA4D7D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4C15E-8BCB-458C-B902-4EC9C7EBA703}"/>
      </w:docPartPr>
      <w:docPartBody>
        <w:p w:rsidR="00000000" w:rsidRDefault="00000000">
          <w:pPr>
            <w:pStyle w:val="6E9E97A8415C4324BE18256BA4D7D2E2"/>
          </w:pPr>
          <w:r w:rsidRPr="00173B36">
            <w:t>PROFILE</w:t>
          </w:r>
        </w:p>
      </w:docPartBody>
    </w:docPart>
    <w:docPart>
      <w:docPartPr>
        <w:name w:val="E6B42E7DB7A54EC3BEE8978826EC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50DFF-29D5-4E81-8AFF-334A27B9A6E8}"/>
      </w:docPartPr>
      <w:docPartBody>
        <w:p w:rsidR="00000000" w:rsidRDefault="00000000">
          <w:pPr>
            <w:pStyle w:val="E6B42E7DB7A54EC3BEE8978826ECEF97"/>
          </w:pPr>
          <w:r w:rsidRPr="00173B36">
            <w:t>SKILLS</w:t>
          </w:r>
        </w:p>
      </w:docPartBody>
    </w:docPart>
    <w:docPart>
      <w:docPartPr>
        <w:name w:val="3C56DF7C379742208E2A06158BECE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43BE0-FD5C-45ED-B645-1ED5EECFCB80}"/>
      </w:docPartPr>
      <w:docPartBody>
        <w:p w:rsidR="00000000" w:rsidRDefault="00000000">
          <w:pPr>
            <w:pStyle w:val="3C56DF7C379742208E2A06158BECE0E3"/>
          </w:pPr>
          <w:r w:rsidRPr="00173B36">
            <w:t>EXPERIENCE</w:t>
          </w:r>
        </w:p>
      </w:docPartBody>
    </w:docPart>
    <w:docPart>
      <w:docPartPr>
        <w:name w:val="0B781A69B70344939DBB327EDD175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C7E37-12F1-4AFD-9E15-80FEEE57CB90}"/>
      </w:docPartPr>
      <w:docPartBody>
        <w:p w:rsidR="00000000" w:rsidRDefault="00000000">
          <w:pPr>
            <w:pStyle w:val="0B781A69B70344939DBB327EDD175C86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B5"/>
    <w:rsid w:val="00205B02"/>
    <w:rsid w:val="0050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FD9BA7CD624656B454F87F84C9F2B8">
    <w:name w:val="3CFD9BA7CD624656B454F87F84C9F2B8"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/>
      <w14:ligatures w14:val="none"/>
    </w:rPr>
  </w:style>
  <w:style w:type="paragraph" w:customStyle="1" w:styleId="5DA7725F99254595A46E4FEBECBAB480">
    <w:name w:val="5DA7725F99254595A46E4FEBECBAB480"/>
  </w:style>
  <w:style w:type="paragraph" w:customStyle="1" w:styleId="8F1F4F343B924292BFD97C6C38F2016F">
    <w:name w:val="8F1F4F343B924292BFD97C6C38F2016F"/>
  </w:style>
  <w:style w:type="paragraph" w:customStyle="1" w:styleId="6E9E97A8415C4324BE18256BA4D7D2E2">
    <w:name w:val="6E9E97A8415C4324BE18256BA4D7D2E2"/>
  </w:style>
  <w:style w:type="paragraph" w:customStyle="1" w:styleId="1C6CA3FF2FDA4EC6B2CB67B2EFC76F86">
    <w:name w:val="1C6CA3FF2FDA4EC6B2CB67B2EFC76F86"/>
  </w:style>
  <w:style w:type="paragraph" w:customStyle="1" w:styleId="BA2A59CC415247E78132DF8AC24B1B2A">
    <w:name w:val="BA2A59CC415247E78132DF8AC24B1B2A"/>
  </w:style>
  <w:style w:type="paragraph" w:customStyle="1" w:styleId="373A1464013C4F20822F75C1423483CB">
    <w:name w:val="373A1464013C4F20822F75C1423483CB"/>
  </w:style>
  <w:style w:type="paragraph" w:customStyle="1" w:styleId="4F8F5F1B84C44DE4961AC86A429388D5">
    <w:name w:val="4F8F5F1B84C44DE4961AC86A429388D5"/>
  </w:style>
  <w:style w:type="paragraph" w:customStyle="1" w:styleId="E6B42E7DB7A54EC3BEE8978826ECEF97">
    <w:name w:val="E6B42E7DB7A54EC3BEE8978826ECEF97"/>
  </w:style>
  <w:style w:type="paragraph" w:customStyle="1" w:styleId="3C56DF7C379742208E2A06158BECE0E3">
    <w:name w:val="3C56DF7C379742208E2A06158BECE0E3"/>
  </w:style>
  <w:style w:type="paragraph" w:customStyle="1" w:styleId="4302AE1E749340C4BCCD0D55A8D12573">
    <w:name w:val="4302AE1E749340C4BCCD0D55A8D12573"/>
  </w:style>
  <w:style w:type="paragraph" w:customStyle="1" w:styleId="50DADDDEBDFF4E14A626D73A9AB34BD1">
    <w:name w:val="50DADDDEBDFF4E14A626D73A9AB34BD1"/>
  </w:style>
  <w:style w:type="paragraph" w:customStyle="1" w:styleId="B01773EF8B114755813710D73231439E">
    <w:name w:val="B01773EF8B114755813710D73231439E"/>
  </w:style>
  <w:style w:type="paragraph" w:customStyle="1" w:styleId="6F150C2A28D04EDC85C30C4491A140A2">
    <w:name w:val="6F150C2A28D04EDC85C30C4491A140A2"/>
  </w:style>
  <w:style w:type="paragraph" w:customStyle="1" w:styleId="0502CABB889C436C8E86F9C4C01D5003">
    <w:name w:val="0502CABB889C436C8E86F9C4C01D5003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paragraph" w:customStyle="1" w:styleId="70B856A96068411293C69E41C9D18FD1">
    <w:name w:val="70B856A96068411293C69E41C9D18FD1"/>
  </w:style>
  <w:style w:type="paragraph" w:customStyle="1" w:styleId="F60F98C094194CEC97A2D52B220258D1">
    <w:name w:val="F60F98C094194CEC97A2D52B220258D1"/>
  </w:style>
  <w:style w:type="paragraph" w:customStyle="1" w:styleId="0C2957A11E6C4C0EBD0C04FE87620EFD">
    <w:name w:val="0C2957A11E6C4C0EBD0C04FE87620EFD"/>
  </w:style>
  <w:style w:type="paragraph" w:customStyle="1" w:styleId="FE4553DD20F14E19AC00AC0735320769">
    <w:name w:val="FE4553DD20F14E19AC00AC0735320769"/>
  </w:style>
  <w:style w:type="paragraph" w:customStyle="1" w:styleId="BE1D2D4FC31D4397A7F887C809D8DF0D">
    <w:name w:val="BE1D2D4FC31D4397A7F887C809D8DF0D"/>
  </w:style>
  <w:style w:type="paragraph" w:customStyle="1" w:styleId="45B030389BC1432EB9838EC6CA7271B9">
    <w:name w:val="45B030389BC1432EB9838EC6CA7271B9"/>
  </w:style>
  <w:style w:type="paragraph" w:customStyle="1" w:styleId="5E7A8D2B6BA44FFB9043C7B10261086F">
    <w:name w:val="5E7A8D2B6BA44FFB9043C7B10261086F"/>
  </w:style>
  <w:style w:type="paragraph" w:customStyle="1" w:styleId="C51FF5A9A116408DB53CF9DE1F517F41">
    <w:name w:val="C51FF5A9A116408DB53CF9DE1F517F41"/>
  </w:style>
  <w:style w:type="paragraph" w:customStyle="1" w:styleId="7E23AA0BC63541B8B8BE81EC5986C305">
    <w:name w:val="7E23AA0BC63541B8B8BE81EC5986C305"/>
  </w:style>
  <w:style w:type="paragraph" w:customStyle="1" w:styleId="E97A8C51067B4B5A8AE65D276CCE7812">
    <w:name w:val="E97A8C51067B4B5A8AE65D276CCE7812"/>
  </w:style>
  <w:style w:type="paragraph" w:customStyle="1" w:styleId="0B781A69B70344939DBB327EDD175C86">
    <w:name w:val="0B781A69B70344939DBB327EDD175C86"/>
  </w:style>
  <w:style w:type="paragraph" w:customStyle="1" w:styleId="0A539CFD87294A4FA2558E5FB943D5FB">
    <w:name w:val="0A539CFD87294A4FA2558E5FB943D5FB"/>
  </w:style>
  <w:style w:type="paragraph" w:customStyle="1" w:styleId="DE39A8E382C742E2A7B50311715416B5">
    <w:name w:val="DE39A8E382C742E2A7B50311715416B5"/>
  </w:style>
  <w:style w:type="paragraph" w:customStyle="1" w:styleId="F802016D56EB481DA5E68D2E8DF0687C">
    <w:name w:val="F802016D56EB481DA5E68D2E8DF0687C"/>
  </w:style>
  <w:style w:type="paragraph" w:customStyle="1" w:styleId="519B35D3C1B74E85AFD6AD51AC8BEFC6">
    <w:name w:val="519B35D3C1B74E85AFD6AD51AC8BEFC6"/>
  </w:style>
  <w:style w:type="paragraph" w:customStyle="1" w:styleId="436C18DD99014E4EBA682F052179DBA2">
    <w:name w:val="436C18DD99014E4EBA682F052179DBA2"/>
  </w:style>
  <w:style w:type="paragraph" w:customStyle="1" w:styleId="347855E50F80451B8D9403BCC5D95005">
    <w:name w:val="347855E50F80451B8D9403BCC5D950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25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Martin</dc:creator>
  <cp:keywords/>
  <dc:description/>
  <cp:lastModifiedBy>Manu Martin</cp:lastModifiedBy>
  <cp:revision>4</cp:revision>
  <dcterms:created xsi:type="dcterms:W3CDTF">2025-10-04T11:41:00Z</dcterms:created>
  <dcterms:modified xsi:type="dcterms:W3CDTF">2025-10-04T12:15:00Z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